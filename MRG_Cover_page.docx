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0C1903" w14:textId="77777777" w:rsidR="009D2E0C" w:rsidRPr="00A238CC" w:rsidRDefault="009E18CC" w:rsidP="00A238CC">
      <w:pPr>
        <w:pStyle w:val="A-Title"/>
      </w:pPr>
      <w:r>
        <w:t xml:space="preserve">Mentored </w:t>
      </w:r>
      <w:r w:rsidR="00044658">
        <w:t>Research</w:t>
      </w:r>
      <w:r>
        <w:t xml:space="preserve"> Grant</w:t>
      </w:r>
      <w:r w:rsidR="00044658">
        <w:t xml:space="preserve"> (MRG)</w:t>
      </w:r>
    </w:p>
    <w:p w14:paraId="722843F4" w14:textId="77777777" w:rsidR="00A238CC" w:rsidRPr="00A238CC" w:rsidRDefault="009E18CC" w:rsidP="00A238CC">
      <w:pPr>
        <w:pStyle w:val="A-Subtitle"/>
      </w:pPr>
      <w:r>
        <w:t>Cover Page Template</w:t>
      </w:r>
    </w:p>
    <w:p w14:paraId="0DC3ECDE" w14:textId="77777777" w:rsidR="0079343B" w:rsidRDefault="009E18CC" w:rsidP="009E18CC">
      <w:pPr>
        <w:pStyle w:val="A-Head2"/>
      </w:pPr>
      <w:r>
        <w:t>Project T</w:t>
      </w:r>
      <w:r w:rsidR="0079343B">
        <w:t>itle</w:t>
      </w:r>
    </w:p>
    <w:p w14:paraId="3062B2A0" w14:textId="77777777" w:rsidR="00986C2B" w:rsidRPr="009E18CC" w:rsidRDefault="0079343B" w:rsidP="0079343B">
      <w:pPr>
        <w:pStyle w:val="A-Item"/>
      </w:pPr>
      <w:r>
        <w:t xml:space="preserve">Title: </w:t>
      </w:r>
    </w:p>
    <w:p w14:paraId="556B83E2" w14:textId="77777777" w:rsidR="007C1BAC" w:rsidRDefault="00044658" w:rsidP="009E18CC">
      <w:pPr>
        <w:pStyle w:val="A-Head2"/>
      </w:pPr>
      <w:r>
        <w:t>Principal</w:t>
      </w:r>
      <w:r w:rsidR="009E18CC">
        <w:t xml:space="preserve"> Investigator(s) (full-time faculty)</w:t>
      </w:r>
    </w:p>
    <w:p w14:paraId="18AF5430" w14:textId="77777777" w:rsidR="009E18CC" w:rsidRDefault="009E18CC" w:rsidP="00571976">
      <w:pPr>
        <w:pStyle w:val="A-Item"/>
      </w:pPr>
      <w:r>
        <w:t>PI Name:</w:t>
      </w:r>
    </w:p>
    <w:p w14:paraId="193D7C2C" w14:textId="77777777" w:rsidR="009E18CC" w:rsidRDefault="009E18CC" w:rsidP="00571976">
      <w:pPr>
        <w:pStyle w:val="A-Item"/>
      </w:pPr>
      <w:r>
        <w:t>PI Department or Program:</w:t>
      </w:r>
    </w:p>
    <w:p w14:paraId="66D16971" w14:textId="77777777" w:rsidR="009E18CC" w:rsidRPr="009E18CC" w:rsidRDefault="009E18CC" w:rsidP="00571976">
      <w:pPr>
        <w:pStyle w:val="A-Item"/>
      </w:pPr>
      <w:r>
        <w:t>Co-PI names and departments (if applicable):</w:t>
      </w:r>
    </w:p>
    <w:p w14:paraId="0AC6FC81" w14:textId="77777777" w:rsidR="006C65B0" w:rsidRDefault="009E18CC" w:rsidP="009E18CC">
      <w:pPr>
        <w:pStyle w:val="A-Head2"/>
      </w:pPr>
      <w:r>
        <w:t>Abstract</w:t>
      </w:r>
    </w:p>
    <w:p w14:paraId="0ED19C49" w14:textId="77777777" w:rsidR="00DC5284" w:rsidRDefault="00457376" w:rsidP="00571976">
      <w:pPr>
        <w:pStyle w:val="A-Item"/>
      </w:pPr>
      <w:r>
        <w:t xml:space="preserve">Replace this text with an abstract of up to </w:t>
      </w:r>
      <w:r w:rsidR="009E18CC">
        <w:t>1</w:t>
      </w:r>
      <w:r>
        <w:t>50 words.</w:t>
      </w:r>
    </w:p>
    <w:p w14:paraId="1A655192" w14:textId="77777777" w:rsidR="000A4C9B" w:rsidRDefault="009E18CC" w:rsidP="000A4C9B">
      <w:pPr>
        <w:pStyle w:val="A-Head2"/>
      </w:pPr>
      <w:r>
        <w:t>Number of Students to be Mentored</w:t>
      </w:r>
    </w:p>
    <w:p w14:paraId="3BF71898" w14:textId="77777777" w:rsidR="00297DFD" w:rsidRDefault="009E18CC" w:rsidP="00571976">
      <w:pPr>
        <w:pStyle w:val="A-Item"/>
      </w:pPr>
      <w:r>
        <w:t xml:space="preserve">Number of Undergraduate Students: </w:t>
      </w:r>
    </w:p>
    <w:p w14:paraId="11774ECC" w14:textId="77777777" w:rsidR="009E18CC" w:rsidRDefault="009E18CC" w:rsidP="00571976">
      <w:pPr>
        <w:pStyle w:val="A-Item"/>
      </w:pPr>
      <w:r>
        <w:t>Number of Graduate Students</w:t>
      </w:r>
      <w:r w:rsidR="00044658">
        <w:t>*</w:t>
      </w:r>
      <w:r>
        <w:t>:</w:t>
      </w:r>
      <w:r w:rsidR="006D60A7">
        <w:t xml:space="preserve"> </w:t>
      </w:r>
    </w:p>
    <w:p w14:paraId="291697D7" w14:textId="77777777" w:rsidR="00044658" w:rsidRDefault="00044658" w:rsidP="00571976">
      <w:pPr>
        <w:pStyle w:val="A-Item"/>
      </w:pPr>
      <w:r>
        <w:t>*</w:t>
      </w:r>
      <w:r w:rsidRPr="00044658">
        <w:t xml:space="preserve"> </w:t>
      </w:r>
      <w:r>
        <w:t>MRGs are primarily for mentoring undergraduates in research. When graduate students are included in the budget, it should be in support of creating the mentoring environment.</w:t>
      </w:r>
    </w:p>
    <w:p w14:paraId="62CBE1A1" w14:textId="77777777" w:rsidR="001A2450" w:rsidRDefault="009E18CC" w:rsidP="007C1BAC">
      <w:pPr>
        <w:pStyle w:val="A-Head2"/>
      </w:pPr>
      <w:r>
        <w:t>Budget</w:t>
      </w:r>
    </w:p>
    <w:p w14:paraId="429BC51D" w14:textId="77777777" w:rsidR="009E18CC" w:rsidRPr="009E18CC" w:rsidRDefault="009E18CC" w:rsidP="00275C4F">
      <w:pPr>
        <w:pStyle w:val="A-Item"/>
      </w:pPr>
      <w:r>
        <w:t xml:space="preserve">Provide </w:t>
      </w:r>
      <w:r w:rsidR="006D60A7">
        <w:t xml:space="preserve">the </w:t>
      </w:r>
      <w:r>
        <w:t xml:space="preserve">budget </w:t>
      </w:r>
      <w:r w:rsidR="006D60A7">
        <w:t xml:space="preserve">in the table </w:t>
      </w:r>
      <w:r>
        <w:t>below. The total amount</w:t>
      </w:r>
      <w:r w:rsidR="006202DF">
        <w:t xml:space="preserve"> can be up to</w:t>
      </w:r>
      <w:r>
        <w:t xml:space="preserve"> </w:t>
      </w:r>
      <w:r w:rsidR="00275C4F">
        <w:t>$25,</w:t>
      </w:r>
      <w:r w:rsidR="00044658">
        <w:t xml:space="preserve">000. MRGs </w:t>
      </w:r>
      <w:r w:rsidR="00275C4F">
        <w:t xml:space="preserve">do not cover tuition, equipment, or faculty wages.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E18CC" w14:paraId="4904DE72" w14:textId="77777777" w:rsidTr="009E18CC">
        <w:tc>
          <w:tcPr>
            <w:tcW w:w="2337" w:type="dxa"/>
          </w:tcPr>
          <w:p w14:paraId="6CE5CB64" w14:textId="77777777" w:rsidR="009E18CC" w:rsidRPr="006202DF" w:rsidRDefault="009E18CC" w:rsidP="009E18CC">
            <w:pPr>
              <w:pStyle w:val="A-Body"/>
              <w:ind w:firstLine="0"/>
              <w:jc w:val="center"/>
              <w:rPr>
                <w:b/>
              </w:rPr>
            </w:pPr>
            <w:r w:rsidRPr="006202DF">
              <w:rPr>
                <w:b/>
              </w:rPr>
              <w:t>Item</w:t>
            </w:r>
          </w:p>
        </w:tc>
        <w:tc>
          <w:tcPr>
            <w:tcW w:w="2337" w:type="dxa"/>
          </w:tcPr>
          <w:p w14:paraId="46B89DB5" w14:textId="77777777" w:rsidR="009E18CC" w:rsidRPr="006202DF" w:rsidRDefault="0039050B" w:rsidP="009E18CC">
            <w:pPr>
              <w:pStyle w:val="A-Body"/>
              <w:ind w:firstLine="0"/>
              <w:jc w:val="center"/>
              <w:rPr>
                <w:b/>
              </w:rPr>
            </w:pPr>
            <w:r>
              <w:rPr>
                <w:b/>
              </w:rPr>
              <w:t>Year 1</w:t>
            </w:r>
          </w:p>
        </w:tc>
        <w:tc>
          <w:tcPr>
            <w:tcW w:w="2338" w:type="dxa"/>
          </w:tcPr>
          <w:p w14:paraId="338715A0" w14:textId="77777777" w:rsidR="009E18CC" w:rsidRPr="006202DF" w:rsidRDefault="0039050B" w:rsidP="009E18CC">
            <w:pPr>
              <w:pStyle w:val="A-Body"/>
              <w:ind w:firstLine="0"/>
              <w:jc w:val="center"/>
              <w:rPr>
                <w:b/>
              </w:rPr>
            </w:pPr>
            <w:r>
              <w:rPr>
                <w:b/>
              </w:rPr>
              <w:t>Year 2</w:t>
            </w:r>
          </w:p>
        </w:tc>
        <w:tc>
          <w:tcPr>
            <w:tcW w:w="2338" w:type="dxa"/>
          </w:tcPr>
          <w:p w14:paraId="6055720A" w14:textId="77777777" w:rsidR="009E18CC" w:rsidRPr="006202DF" w:rsidRDefault="009E18CC" w:rsidP="009E18CC">
            <w:pPr>
              <w:pStyle w:val="A-Body"/>
              <w:ind w:firstLine="0"/>
              <w:jc w:val="center"/>
              <w:rPr>
                <w:b/>
              </w:rPr>
            </w:pPr>
            <w:r w:rsidRPr="006202DF">
              <w:rPr>
                <w:b/>
              </w:rPr>
              <w:t>Total</w:t>
            </w:r>
          </w:p>
        </w:tc>
      </w:tr>
      <w:tr w:rsidR="009E18CC" w14:paraId="5B5DDE57" w14:textId="77777777" w:rsidTr="009E18CC">
        <w:tc>
          <w:tcPr>
            <w:tcW w:w="2337" w:type="dxa"/>
          </w:tcPr>
          <w:p w14:paraId="5AD69C12" w14:textId="77777777" w:rsidR="009E18CC" w:rsidRDefault="009E18CC" w:rsidP="009E18CC">
            <w:pPr>
              <w:pStyle w:val="A-Body"/>
              <w:ind w:firstLine="0"/>
            </w:pPr>
            <w:r>
              <w:t>Undergraduate wages</w:t>
            </w:r>
          </w:p>
        </w:tc>
        <w:tc>
          <w:tcPr>
            <w:tcW w:w="2337" w:type="dxa"/>
          </w:tcPr>
          <w:p w14:paraId="762E4483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  <w:tc>
          <w:tcPr>
            <w:tcW w:w="2338" w:type="dxa"/>
          </w:tcPr>
          <w:p w14:paraId="68075DF5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  <w:tc>
          <w:tcPr>
            <w:tcW w:w="2338" w:type="dxa"/>
          </w:tcPr>
          <w:p w14:paraId="7DAC7051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</w:tr>
      <w:tr w:rsidR="009E18CC" w14:paraId="11750B4A" w14:textId="77777777" w:rsidTr="009E18CC">
        <w:tc>
          <w:tcPr>
            <w:tcW w:w="2337" w:type="dxa"/>
          </w:tcPr>
          <w:p w14:paraId="3B27A6D1" w14:textId="77777777" w:rsidR="009E18CC" w:rsidRDefault="009E18CC" w:rsidP="009E18CC">
            <w:pPr>
              <w:pStyle w:val="A-Body"/>
              <w:ind w:firstLine="0"/>
            </w:pPr>
            <w:r>
              <w:t>Graduate wages</w:t>
            </w:r>
          </w:p>
        </w:tc>
        <w:tc>
          <w:tcPr>
            <w:tcW w:w="2337" w:type="dxa"/>
          </w:tcPr>
          <w:p w14:paraId="7B377963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  <w:tc>
          <w:tcPr>
            <w:tcW w:w="2338" w:type="dxa"/>
          </w:tcPr>
          <w:p w14:paraId="1A38C686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  <w:tc>
          <w:tcPr>
            <w:tcW w:w="2338" w:type="dxa"/>
          </w:tcPr>
          <w:p w14:paraId="0F24CA64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</w:tr>
      <w:tr w:rsidR="009E18CC" w14:paraId="4D13FBDB" w14:textId="77777777" w:rsidTr="009E18CC">
        <w:tc>
          <w:tcPr>
            <w:tcW w:w="2337" w:type="dxa"/>
          </w:tcPr>
          <w:p w14:paraId="523EC8C2" w14:textId="77777777" w:rsidR="009E18CC" w:rsidRDefault="009E18CC" w:rsidP="009E18CC">
            <w:pPr>
              <w:pStyle w:val="A-Body"/>
              <w:ind w:firstLine="0"/>
            </w:pPr>
            <w:r>
              <w:t>Supplies</w:t>
            </w:r>
          </w:p>
        </w:tc>
        <w:tc>
          <w:tcPr>
            <w:tcW w:w="2337" w:type="dxa"/>
          </w:tcPr>
          <w:p w14:paraId="4DA8A121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  <w:tc>
          <w:tcPr>
            <w:tcW w:w="2338" w:type="dxa"/>
          </w:tcPr>
          <w:p w14:paraId="593A42FB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  <w:tc>
          <w:tcPr>
            <w:tcW w:w="2338" w:type="dxa"/>
          </w:tcPr>
          <w:p w14:paraId="2B2888C7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</w:tr>
      <w:tr w:rsidR="009E18CC" w14:paraId="276AE2CC" w14:textId="77777777" w:rsidTr="009E18CC">
        <w:tc>
          <w:tcPr>
            <w:tcW w:w="2337" w:type="dxa"/>
          </w:tcPr>
          <w:p w14:paraId="12B1D7EE" w14:textId="77777777" w:rsidR="009E18CC" w:rsidRDefault="009E18CC" w:rsidP="009E18CC">
            <w:pPr>
              <w:pStyle w:val="A-Body"/>
              <w:ind w:firstLine="0"/>
            </w:pPr>
            <w:r>
              <w:t xml:space="preserve">Travel </w:t>
            </w:r>
          </w:p>
        </w:tc>
        <w:tc>
          <w:tcPr>
            <w:tcW w:w="2337" w:type="dxa"/>
          </w:tcPr>
          <w:p w14:paraId="4BB570FE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  <w:tc>
          <w:tcPr>
            <w:tcW w:w="2338" w:type="dxa"/>
          </w:tcPr>
          <w:p w14:paraId="0ABCAE92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  <w:tc>
          <w:tcPr>
            <w:tcW w:w="2338" w:type="dxa"/>
          </w:tcPr>
          <w:p w14:paraId="0381D8E8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</w:tr>
      <w:tr w:rsidR="009E18CC" w14:paraId="2E2F2CCB" w14:textId="77777777" w:rsidTr="009E18CC">
        <w:tc>
          <w:tcPr>
            <w:tcW w:w="2337" w:type="dxa"/>
          </w:tcPr>
          <w:p w14:paraId="4A8B6D85" w14:textId="77777777" w:rsidR="009E18CC" w:rsidRDefault="009E18CC" w:rsidP="009E18CC">
            <w:pPr>
              <w:pStyle w:val="A-Body"/>
              <w:ind w:firstLine="0"/>
            </w:pPr>
            <w:r>
              <w:t>Other (explain)</w:t>
            </w:r>
          </w:p>
        </w:tc>
        <w:tc>
          <w:tcPr>
            <w:tcW w:w="2337" w:type="dxa"/>
          </w:tcPr>
          <w:p w14:paraId="61F5771C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  <w:tc>
          <w:tcPr>
            <w:tcW w:w="2338" w:type="dxa"/>
          </w:tcPr>
          <w:p w14:paraId="20E74750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  <w:tc>
          <w:tcPr>
            <w:tcW w:w="2338" w:type="dxa"/>
          </w:tcPr>
          <w:p w14:paraId="63A78F3E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</w:tr>
      <w:tr w:rsidR="009E18CC" w14:paraId="1491A159" w14:textId="77777777" w:rsidTr="009E18CC">
        <w:tc>
          <w:tcPr>
            <w:tcW w:w="2337" w:type="dxa"/>
          </w:tcPr>
          <w:p w14:paraId="62D63778" w14:textId="77777777" w:rsidR="009E18CC" w:rsidRPr="009E18CC" w:rsidRDefault="009E18CC" w:rsidP="009E18CC">
            <w:pPr>
              <w:pStyle w:val="A-Body"/>
              <w:ind w:firstLine="0"/>
              <w:jc w:val="center"/>
              <w:rPr>
                <w:b/>
              </w:rPr>
            </w:pPr>
            <w:r w:rsidRPr="006202DF">
              <w:rPr>
                <w:b/>
              </w:rPr>
              <w:t>Total</w:t>
            </w:r>
          </w:p>
        </w:tc>
        <w:tc>
          <w:tcPr>
            <w:tcW w:w="2337" w:type="dxa"/>
          </w:tcPr>
          <w:p w14:paraId="4F1ADA9F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  <w:tc>
          <w:tcPr>
            <w:tcW w:w="2338" w:type="dxa"/>
          </w:tcPr>
          <w:p w14:paraId="5441F268" w14:textId="77777777" w:rsidR="009E18CC" w:rsidRDefault="009E18CC" w:rsidP="006D60A7">
            <w:pPr>
              <w:pStyle w:val="A-Body"/>
              <w:ind w:firstLine="0"/>
              <w:jc w:val="right"/>
            </w:pPr>
          </w:p>
        </w:tc>
        <w:tc>
          <w:tcPr>
            <w:tcW w:w="2338" w:type="dxa"/>
          </w:tcPr>
          <w:p w14:paraId="00FD6829" w14:textId="77777777" w:rsidR="009E18CC" w:rsidRDefault="009E18CC" w:rsidP="009E18CC">
            <w:pPr>
              <w:pStyle w:val="A-Body"/>
              <w:ind w:firstLine="0"/>
              <w:jc w:val="right"/>
            </w:pPr>
          </w:p>
        </w:tc>
      </w:tr>
    </w:tbl>
    <w:p w14:paraId="31E78C81" w14:textId="77777777" w:rsidR="00297DFD" w:rsidRDefault="00275C4F" w:rsidP="00571976">
      <w:pPr>
        <w:pStyle w:val="A-Item"/>
      </w:pPr>
      <w:r>
        <w:t xml:space="preserve">Explain “Other” if used: </w:t>
      </w:r>
    </w:p>
    <w:p w14:paraId="1B06068C" w14:textId="77777777" w:rsidR="00571976" w:rsidRDefault="00571976" w:rsidP="00571976">
      <w:pPr>
        <w:pStyle w:val="A-Head2"/>
      </w:pPr>
      <w:r>
        <w:t>Relationship to External Funding</w:t>
      </w:r>
    </w:p>
    <w:p w14:paraId="5135E43D" w14:textId="77777777" w:rsidR="00571976" w:rsidRDefault="006202DF" w:rsidP="00571976">
      <w:pPr>
        <w:pStyle w:val="A-Item"/>
      </w:pPr>
      <w:r>
        <w:t>Replace this text with a brief explanation of</w:t>
      </w:r>
      <w:r w:rsidR="00571976">
        <w:t xml:space="preserve"> why the p</w:t>
      </w:r>
      <w:r w:rsidR="00044658">
        <w:t>roject should be supported by MR</w:t>
      </w:r>
      <w:r w:rsidR="00571976">
        <w:t>G funding rather than external funding</w:t>
      </w:r>
      <w:r>
        <w:t xml:space="preserve"> (examples are provided on </w:t>
      </w:r>
      <w:r w:rsidR="00CB4B72">
        <w:t>the instructions</w:t>
      </w:r>
      <w:r>
        <w:t xml:space="preserve"> page)</w:t>
      </w:r>
      <w:r w:rsidR="00571976">
        <w:t>.</w:t>
      </w:r>
    </w:p>
    <w:p w14:paraId="1B81E346" w14:textId="77777777" w:rsidR="004A4EAA" w:rsidRDefault="004A4EAA" w:rsidP="00571976">
      <w:pPr>
        <w:pStyle w:val="A-Item"/>
      </w:pPr>
    </w:p>
    <w:p w14:paraId="60F8ADD3" w14:textId="77777777" w:rsidR="006202DF" w:rsidRDefault="006202DF" w:rsidP="00571976">
      <w:pPr>
        <w:pStyle w:val="A-Item"/>
      </w:pPr>
    </w:p>
    <w:p w14:paraId="08870C15" w14:textId="6AE0871D" w:rsidR="002E3D33" w:rsidRPr="00622CAB" w:rsidRDefault="002E3D33" w:rsidP="00622CAB">
      <w:pPr>
        <w:rPr>
          <w:rFonts w:ascii="Arial" w:hAnsi="Arial"/>
          <w:sz w:val="20"/>
        </w:rPr>
      </w:pPr>
      <w:r>
        <w:t xml:space="preserve"> </w:t>
      </w:r>
    </w:p>
    <w:sectPr w:rsidR="002E3D33" w:rsidRPr="00622CAB" w:rsidSect="002253D0">
      <w:endnotePr>
        <w:numFmt w:val="decimal"/>
      </w:endnotePr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3D5762" w14:textId="77777777" w:rsidR="007661A7" w:rsidRDefault="007661A7" w:rsidP="00331DD5">
      <w:pPr>
        <w:spacing w:after="0" w:line="240" w:lineRule="auto"/>
      </w:pPr>
      <w:r>
        <w:separator/>
      </w:r>
    </w:p>
  </w:endnote>
  <w:endnote w:type="continuationSeparator" w:id="0">
    <w:p w14:paraId="19AF918D" w14:textId="77777777" w:rsidR="007661A7" w:rsidRDefault="007661A7" w:rsidP="00331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Lucida G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Bold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4B167A" w14:textId="77777777" w:rsidR="007661A7" w:rsidRDefault="007661A7" w:rsidP="00331DD5">
      <w:pPr>
        <w:spacing w:after="0" w:line="240" w:lineRule="auto"/>
      </w:pPr>
      <w:r>
        <w:separator/>
      </w:r>
    </w:p>
  </w:footnote>
  <w:footnote w:type="continuationSeparator" w:id="0">
    <w:p w14:paraId="5A227347" w14:textId="77777777" w:rsidR="007661A7" w:rsidRDefault="007661A7" w:rsidP="00331D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C53F5"/>
    <w:multiLevelType w:val="hybridMultilevel"/>
    <w:tmpl w:val="4BC40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90CE1"/>
    <w:multiLevelType w:val="hybridMultilevel"/>
    <w:tmpl w:val="C0BA1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021792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61FD7"/>
    <w:multiLevelType w:val="hybridMultilevel"/>
    <w:tmpl w:val="7818B9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E0A80"/>
    <w:multiLevelType w:val="hybridMultilevel"/>
    <w:tmpl w:val="28A460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C4671"/>
    <w:multiLevelType w:val="hybridMultilevel"/>
    <w:tmpl w:val="3CF26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50004"/>
    <w:multiLevelType w:val="hybridMultilevel"/>
    <w:tmpl w:val="90605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61F77"/>
    <w:multiLevelType w:val="hybridMultilevel"/>
    <w:tmpl w:val="B96864C2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7" w15:restartNumberingAfterBreak="0">
    <w:nsid w:val="351827CB"/>
    <w:multiLevelType w:val="hybridMultilevel"/>
    <w:tmpl w:val="80FAA012"/>
    <w:lvl w:ilvl="0" w:tplc="3CBE8D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6608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D0B4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2619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C826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3ADC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4A50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F2A8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AAD6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84201D1"/>
    <w:multiLevelType w:val="hybridMultilevel"/>
    <w:tmpl w:val="C46AB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3459F"/>
    <w:multiLevelType w:val="hybridMultilevel"/>
    <w:tmpl w:val="F78A005A"/>
    <w:lvl w:ilvl="0" w:tplc="E5B04CF8">
      <w:start w:val="1"/>
      <w:numFmt w:val="decimal"/>
      <w:pStyle w:val="A-numbered"/>
      <w:lvlText w:val="%1."/>
      <w:lvlJc w:val="left"/>
      <w:pPr>
        <w:ind w:left="1008" w:hanging="360"/>
      </w:pPr>
    </w:lvl>
    <w:lvl w:ilvl="1" w:tplc="04090019">
      <w:start w:val="1"/>
      <w:numFmt w:val="lowerLetter"/>
      <w:lvlText w:val="%2."/>
      <w:lvlJc w:val="left"/>
      <w:pPr>
        <w:ind w:left="1728" w:hanging="360"/>
      </w:pPr>
    </w:lvl>
    <w:lvl w:ilvl="2" w:tplc="0409001B">
      <w:start w:val="1"/>
      <w:numFmt w:val="lowerRoman"/>
      <w:lvlText w:val="%3."/>
      <w:lvlJc w:val="right"/>
      <w:pPr>
        <w:ind w:left="2448" w:hanging="180"/>
      </w:pPr>
    </w:lvl>
    <w:lvl w:ilvl="3" w:tplc="0409000F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0" w15:restartNumberingAfterBreak="0">
    <w:nsid w:val="3F347E75"/>
    <w:multiLevelType w:val="hybridMultilevel"/>
    <w:tmpl w:val="32EC1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3DA38AE"/>
    <w:multiLevelType w:val="hybridMultilevel"/>
    <w:tmpl w:val="C6D8C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6B3917"/>
    <w:multiLevelType w:val="hybridMultilevel"/>
    <w:tmpl w:val="6AD4D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F20B16"/>
    <w:multiLevelType w:val="hybridMultilevel"/>
    <w:tmpl w:val="FD7E5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964F3"/>
    <w:multiLevelType w:val="hybridMultilevel"/>
    <w:tmpl w:val="77BC003A"/>
    <w:lvl w:ilvl="0" w:tplc="33F48120">
      <w:start w:val="1"/>
      <w:numFmt w:val="bullet"/>
      <w:pStyle w:val="A-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13"/>
  </w:num>
  <w:num w:numId="5">
    <w:abstractNumId w:val="10"/>
  </w:num>
  <w:num w:numId="6">
    <w:abstractNumId w:val="11"/>
  </w:num>
  <w:num w:numId="7">
    <w:abstractNumId w:val="0"/>
  </w:num>
  <w:num w:numId="8">
    <w:abstractNumId w:val="5"/>
  </w:num>
  <w:num w:numId="9">
    <w:abstractNumId w:val="2"/>
  </w:num>
  <w:num w:numId="10">
    <w:abstractNumId w:val="3"/>
  </w:num>
  <w:num w:numId="11">
    <w:abstractNumId w:val="12"/>
  </w:num>
  <w:num w:numId="12">
    <w:abstractNumId w:val="6"/>
  </w:num>
  <w:num w:numId="13">
    <w:abstractNumId w:val="14"/>
  </w:num>
  <w:num w:numId="14">
    <w:abstractNumId w:val="9"/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7"/>
  </w:num>
  <w:num w:numId="1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8CC"/>
    <w:rsid w:val="00000C73"/>
    <w:rsid w:val="000112E0"/>
    <w:rsid w:val="0001374F"/>
    <w:rsid w:val="000150D0"/>
    <w:rsid w:val="00033E72"/>
    <w:rsid w:val="00040B09"/>
    <w:rsid w:val="00044658"/>
    <w:rsid w:val="00046793"/>
    <w:rsid w:val="000730AC"/>
    <w:rsid w:val="00073DF8"/>
    <w:rsid w:val="00076F00"/>
    <w:rsid w:val="00087DA0"/>
    <w:rsid w:val="00092504"/>
    <w:rsid w:val="000A1D54"/>
    <w:rsid w:val="000A4C9B"/>
    <w:rsid w:val="000B18E5"/>
    <w:rsid w:val="000B2825"/>
    <w:rsid w:val="000C22EC"/>
    <w:rsid w:val="000C5E38"/>
    <w:rsid w:val="000D0C01"/>
    <w:rsid w:val="000F040F"/>
    <w:rsid w:val="000F7847"/>
    <w:rsid w:val="0010204B"/>
    <w:rsid w:val="00116C04"/>
    <w:rsid w:val="0011733E"/>
    <w:rsid w:val="00121159"/>
    <w:rsid w:val="001213ED"/>
    <w:rsid w:val="00130C3E"/>
    <w:rsid w:val="00140B99"/>
    <w:rsid w:val="001434B3"/>
    <w:rsid w:val="00143DDD"/>
    <w:rsid w:val="00153E02"/>
    <w:rsid w:val="0017387E"/>
    <w:rsid w:val="0018677D"/>
    <w:rsid w:val="00187D31"/>
    <w:rsid w:val="001912DF"/>
    <w:rsid w:val="001A0F51"/>
    <w:rsid w:val="001A2450"/>
    <w:rsid w:val="001A27EB"/>
    <w:rsid w:val="001A3978"/>
    <w:rsid w:val="001A3C95"/>
    <w:rsid w:val="001A7244"/>
    <w:rsid w:val="001B6291"/>
    <w:rsid w:val="001C0537"/>
    <w:rsid w:val="001C6F5B"/>
    <w:rsid w:val="001F357D"/>
    <w:rsid w:val="00214A4A"/>
    <w:rsid w:val="002155BA"/>
    <w:rsid w:val="002253D0"/>
    <w:rsid w:val="00232626"/>
    <w:rsid w:val="00237E39"/>
    <w:rsid w:val="002544F3"/>
    <w:rsid w:val="00256994"/>
    <w:rsid w:val="00261913"/>
    <w:rsid w:val="00272025"/>
    <w:rsid w:val="00273801"/>
    <w:rsid w:val="00274954"/>
    <w:rsid w:val="00275C4F"/>
    <w:rsid w:val="002823C0"/>
    <w:rsid w:val="00284778"/>
    <w:rsid w:val="0028542F"/>
    <w:rsid w:val="00297279"/>
    <w:rsid w:val="00297DFD"/>
    <w:rsid w:val="002A74B5"/>
    <w:rsid w:val="002B25D1"/>
    <w:rsid w:val="002B3DB1"/>
    <w:rsid w:val="002B495D"/>
    <w:rsid w:val="002C1F7B"/>
    <w:rsid w:val="002C3B90"/>
    <w:rsid w:val="002D0D87"/>
    <w:rsid w:val="002D12E9"/>
    <w:rsid w:val="002D6760"/>
    <w:rsid w:val="002E2EE5"/>
    <w:rsid w:val="002E3D33"/>
    <w:rsid w:val="002E4575"/>
    <w:rsid w:val="002E5B86"/>
    <w:rsid w:val="002E5C1C"/>
    <w:rsid w:val="002F2AC9"/>
    <w:rsid w:val="002F3EBB"/>
    <w:rsid w:val="002F559C"/>
    <w:rsid w:val="00302A6D"/>
    <w:rsid w:val="00325174"/>
    <w:rsid w:val="00331DD5"/>
    <w:rsid w:val="00332BB5"/>
    <w:rsid w:val="003411FA"/>
    <w:rsid w:val="00347296"/>
    <w:rsid w:val="00350CE1"/>
    <w:rsid w:val="00367CB3"/>
    <w:rsid w:val="00374A65"/>
    <w:rsid w:val="00386DE0"/>
    <w:rsid w:val="0039050B"/>
    <w:rsid w:val="00390696"/>
    <w:rsid w:val="0039268F"/>
    <w:rsid w:val="00393103"/>
    <w:rsid w:val="003A0085"/>
    <w:rsid w:val="003A3525"/>
    <w:rsid w:val="003A5B95"/>
    <w:rsid w:val="003A7553"/>
    <w:rsid w:val="003B20A6"/>
    <w:rsid w:val="003C2487"/>
    <w:rsid w:val="003C4A9F"/>
    <w:rsid w:val="003C5D1D"/>
    <w:rsid w:val="003D15FC"/>
    <w:rsid w:val="003E29EB"/>
    <w:rsid w:val="003E71B0"/>
    <w:rsid w:val="003E7D53"/>
    <w:rsid w:val="00402D44"/>
    <w:rsid w:val="00415761"/>
    <w:rsid w:val="0042045F"/>
    <w:rsid w:val="00426C80"/>
    <w:rsid w:val="00435A8E"/>
    <w:rsid w:val="00455C77"/>
    <w:rsid w:val="00457376"/>
    <w:rsid w:val="004667B8"/>
    <w:rsid w:val="0047041D"/>
    <w:rsid w:val="00472F72"/>
    <w:rsid w:val="004736FA"/>
    <w:rsid w:val="00477ABD"/>
    <w:rsid w:val="00481750"/>
    <w:rsid w:val="0048233A"/>
    <w:rsid w:val="00491E82"/>
    <w:rsid w:val="00497DFC"/>
    <w:rsid w:val="00497E05"/>
    <w:rsid w:val="004A4EAA"/>
    <w:rsid w:val="004B1FD7"/>
    <w:rsid w:val="004B40E4"/>
    <w:rsid w:val="004B677E"/>
    <w:rsid w:val="004C1D72"/>
    <w:rsid w:val="004C2904"/>
    <w:rsid w:val="004E21F7"/>
    <w:rsid w:val="004E2906"/>
    <w:rsid w:val="004F3F88"/>
    <w:rsid w:val="005052E9"/>
    <w:rsid w:val="00512415"/>
    <w:rsid w:val="00517C8F"/>
    <w:rsid w:val="00521C2D"/>
    <w:rsid w:val="005237F3"/>
    <w:rsid w:val="005300BB"/>
    <w:rsid w:val="0053722B"/>
    <w:rsid w:val="00540D32"/>
    <w:rsid w:val="00543821"/>
    <w:rsid w:val="00555F9A"/>
    <w:rsid w:val="00557EA4"/>
    <w:rsid w:val="00566319"/>
    <w:rsid w:val="00571976"/>
    <w:rsid w:val="0057272A"/>
    <w:rsid w:val="005838DA"/>
    <w:rsid w:val="00594156"/>
    <w:rsid w:val="005A15BB"/>
    <w:rsid w:val="005A351D"/>
    <w:rsid w:val="005A7406"/>
    <w:rsid w:val="005C205E"/>
    <w:rsid w:val="005D521E"/>
    <w:rsid w:val="005E2685"/>
    <w:rsid w:val="005E2817"/>
    <w:rsid w:val="005E71C6"/>
    <w:rsid w:val="005E7473"/>
    <w:rsid w:val="005F0117"/>
    <w:rsid w:val="005F0F06"/>
    <w:rsid w:val="005F289E"/>
    <w:rsid w:val="005F2AFA"/>
    <w:rsid w:val="005F553B"/>
    <w:rsid w:val="0060009E"/>
    <w:rsid w:val="0060579C"/>
    <w:rsid w:val="006067D9"/>
    <w:rsid w:val="006202DF"/>
    <w:rsid w:val="00622CAB"/>
    <w:rsid w:val="006335AE"/>
    <w:rsid w:val="006378F8"/>
    <w:rsid w:val="00637E6E"/>
    <w:rsid w:val="00653953"/>
    <w:rsid w:val="00661324"/>
    <w:rsid w:val="006613F3"/>
    <w:rsid w:val="00674F23"/>
    <w:rsid w:val="00680416"/>
    <w:rsid w:val="00680F87"/>
    <w:rsid w:val="006868D0"/>
    <w:rsid w:val="006911C3"/>
    <w:rsid w:val="00692A13"/>
    <w:rsid w:val="006A6F09"/>
    <w:rsid w:val="006B1497"/>
    <w:rsid w:val="006B646E"/>
    <w:rsid w:val="006B7E86"/>
    <w:rsid w:val="006C5EA8"/>
    <w:rsid w:val="006C65B0"/>
    <w:rsid w:val="006D5359"/>
    <w:rsid w:val="006D60A7"/>
    <w:rsid w:val="006F359B"/>
    <w:rsid w:val="006F43E0"/>
    <w:rsid w:val="006F4A0E"/>
    <w:rsid w:val="006F6A36"/>
    <w:rsid w:val="00702094"/>
    <w:rsid w:val="00702E6D"/>
    <w:rsid w:val="00703264"/>
    <w:rsid w:val="00705C35"/>
    <w:rsid w:val="00726D68"/>
    <w:rsid w:val="00732270"/>
    <w:rsid w:val="00734697"/>
    <w:rsid w:val="00737343"/>
    <w:rsid w:val="0073751C"/>
    <w:rsid w:val="0075223A"/>
    <w:rsid w:val="00752F67"/>
    <w:rsid w:val="00754F0B"/>
    <w:rsid w:val="007571CB"/>
    <w:rsid w:val="007661A7"/>
    <w:rsid w:val="00780929"/>
    <w:rsid w:val="0079343B"/>
    <w:rsid w:val="00795C26"/>
    <w:rsid w:val="007C1BAC"/>
    <w:rsid w:val="007C4558"/>
    <w:rsid w:val="007D63BA"/>
    <w:rsid w:val="007E2972"/>
    <w:rsid w:val="007F2ABA"/>
    <w:rsid w:val="007F3B2C"/>
    <w:rsid w:val="008040F3"/>
    <w:rsid w:val="00806798"/>
    <w:rsid w:val="00811330"/>
    <w:rsid w:val="008147DA"/>
    <w:rsid w:val="00820881"/>
    <w:rsid w:val="0082204F"/>
    <w:rsid w:val="008235BD"/>
    <w:rsid w:val="0082430E"/>
    <w:rsid w:val="00833734"/>
    <w:rsid w:val="0084726C"/>
    <w:rsid w:val="00847D2B"/>
    <w:rsid w:val="00857666"/>
    <w:rsid w:val="00866731"/>
    <w:rsid w:val="00871437"/>
    <w:rsid w:val="00872555"/>
    <w:rsid w:val="00875EFF"/>
    <w:rsid w:val="00876F79"/>
    <w:rsid w:val="00882CEE"/>
    <w:rsid w:val="008915F7"/>
    <w:rsid w:val="0089480E"/>
    <w:rsid w:val="008A04D5"/>
    <w:rsid w:val="008A0BAA"/>
    <w:rsid w:val="008A5BA5"/>
    <w:rsid w:val="008C5980"/>
    <w:rsid w:val="008E0001"/>
    <w:rsid w:val="008E1945"/>
    <w:rsid w:val="008F50E0"/>
    <w:rsid w:val="008F7E5F"/>
    <w:rsid w:val="00903F44"/>
    <w:rsid w:val="0090727A"/>
    <w:rsid w:val="009117E2"/>
    <w:rsid w:val="00924416"/>
    <w:rsid w:val="00934D7F"/>
    <w:rsid w:val="00943B94"/>
    <w:rsid w:val="00944D2A"/>
    <w:rsid w:val="00951F74"/>
    <w:rsid w:val="00952E57"/>
    <w:rsid w:val="00957C3E"/>
    <w:rsid w:val="00961C75"/>
    <w:rsid w:val="00963E3C"/>
    <w:rsid w:val="009735D2"/>
    <w:rsid w:val="00974B8A"/>
    <w:rsid w:val="00977DF0"/>
    <w:rsid w:val="00983553"/>
    <w:rsid w:val="00986C2B"/>
    <w:rsid w:val="00987D25"/>
    <w:rsid w:val="00987D45"/>
    <w:rsid w:val="00990ECC"/>
    <w:rsid w:val="009A5EE0"/>
    <w:rsid w:val="009A66F3"/>
    <w:rsid w:val="009A6B1E"/>
    <w:rsid w:val="009B40F6"/>
    <w:rsid w:val="009D2BDD"/>
    <w:rsid w:val="009D2E0C"/>
    <w:rsid w:val="009E18CC"/>
    <w:rsid w:val="009E26E0"/>
    <w:rsid w:val="009E341D"/>
    <w:rsid w:val="009E6423"/>
    <w:rsid w:val="009F5C60"/>
    <w:rsid w:val="00A01D36"/>
    <w:rsid w:val="00A23426"/>
    <w:rsid w:val="00A238CC"/>
    <w:rsid w:val="00A30CAB"/>
    <w:rsid w:val="00A31931"/>
    <w:rsid w:val="00A438B7"/>
    <w:rsid w:val="00A4401A"/>
    <w:rsid w:val="00A44468"/>
    <w:rsid w:val="00A62981"/>
    <w:rsid w:val="00A66E32"/>
    <w:rsid w:val="00A74556"/>
    <w:rsid w:val="00A74786"/>
    <w:rsid w:val="00A81FA6"/>
    <w:rsid w:val="00A939D4"/>
    <w:rsid w:val="00A94FD2"/>
    <w:rsid w:val="00AA0880"/>
    <w:rsid w:val="00AB02B6"/>
    <w:rsid w:val="00AB0425"/>
    <w:rsid w:val="00AB3DD7"/>
    <w:rsid w:val="00AB7323"/>
    <w:rsid w:val="00AB7CD7"/>
    <w:rsid w:val="00AC02CE"/>
    <w:rsid w:val="00AC17E3"/>
    <w:rsid w:val="00AC3D1A"/>
    <w:rsid w:val="00AD0022"/>
    <w:rsid w:val="00AE5629"/>
    <w:rsid w:val="00AE5DEE"/>
    <w:rsid w:val="00AE6BB3"/>
    <w:rsid w:val="00AF2051"/>
    <w:rsid w:val="00B038AE"/>
    <w:rsid w:val="00B046F2"/>
    <w:rsid w:val="00B11B8B"/>
    <w:rsid w:val="00B134CF"/>
    <w:rsid w:val="00B20292"/>
    <w:rsid w:val="00B37518"/>
    <w:rsid w:val="00B42D6F"/>
    <w:rsid w:val="00B43EAB"/>
    <w:rsid w:val="00B50692"/>
    <w:rsid w:val="00B50E5B"/>
    <w:rsid w:val="00B533A2"/>
    <w:rsid w:val="00B54166"/>
    <w:rsid w:val="00B5542F"/>
    <w:rsid w:val="00B71413"/>
    <w:rsid w:val="00B75419"/>
    <w:rsid w:val="00B87BE8"/>
    <w:rsid w:val="00B92A3E"/>
    <w:rsid w:val="00B94149"/>
    <w:rsid w:val="00BA41B3"/>
    <w:rsid w:val="00BA4E0E"/>
    <w:rsid w:val="00BB325A"/>
    <w:rsid w:val="00BC0254"/>
    <w:rsid w:val="00BC1522"/>
    <w:rsid w:val="00BC2EB6"/>
    <w:rsid w:val="00BC3632"/>
    <w:rsid w:val="00BD1C98"/>
    <w:rsid w:val="00BD49C9"/>
    <w:rsid w:val="00BD7191"/>
    <w:rsid w:val="00BD74E2"/>
    <w:rsid w:val="00BE0AF2"/>
    <w:rsid w:val="00BE0DC4"/>
    <w:rsid w:val="00BE53E0"/>
    <w:rsid w:val="00C06EC7"/>
    <w:rsid w:val="00C07042"/>
    <w:rsid w:val="00C16825"/>
    <w:rsid w:val="00C20D50"/>
    <w:rsid w:val="00C33A5C"/>
    <w:rsid w:val="00C50101"/>
    <w:rsid w:val="00C60909"/>
    <w:rsid w:val="00C6284F"/>
    <w:rsid w:val="00C62951"/>
    <w:rsid w:val="00C71B8A"/>
    <w:rsid w:val="00C80720"/>
    <w:rsid w:val="00C901AB"/>
    <w:rsid w:val="00C902E7"/>
    <w:rsid w:val="00C97B1E"/>
    <w:rsid w:val="00CA49C9"/>
    <w:rsid w:val="00CA4A78"/>
    <w:rsid w:val="00CB4B72"/>
    <w:rsid w:val="00CC0027"/>
    <w:rsid w:val="00CD0B00"/>
    <w:rsid w:val="00CD3464"/>
    <w:rsid w:val="00CD487A"/>
    <w:rsid w:val="00CE1A87"/>
    <w:rsid w:val="00CE67DE"/>
    <w:rsid w:val="00CF120D"/>
    <w:rsid w:val="00CF2E8C"/>
    <w:rsid w:val="00D05445"/>
    <w:rsid w:val="00D1580E"/>
    <w:rsid w:val="00D21960"/>
    <w:rsid w:val="00D225DA"/>
    <w:rsid w:val="00D23C66"/>
    <w:rsid w:val="00D30A8C"/>
    <w:rsid w:val="00D3414A"/>
    <w:rsid w:val="00D36D41"/>
    <w:rsid w:val="00D47F7C"/>
    <w:rsid w:val="00D5342F"/>
    <w:rsid w:val="00D65613"/>
    <w:rsid w:val="00D72BA6"/>
    <w:rsid w:val="00D73C52"/>
    <w:rsid w:val="00D75B8C"/>
    <w:rsid w:val="00D76C63"/>
    <w:rsid w:val="00D8197C"/>
    <w:rsid w:val="00D915FB"/>
    <w:rsid w:val="00D9265E"/>
    <w:rsid w:val="00D950CC"/>
    <w:rsid w:val="00DA1373"/>
    <w:rsid w:val="00DA5ACA"/>
    <w:rsid w:val="00DA7B77"/>
    <w:rsid w:val="00DB3182"/>
    <w:rsid w:val="00DC0EF1"/>
    <w:rsid w:val="00DC42B8"/>
    <w:rsid w:val="00DC5284"/>
    <w:rsid w:val="00DC5EFD"/>
    <w:rsid w:val="00DD12E0"/>
    <w:rsid w:val="00E00149"/>
    <w:rsid w:val="00E01143"/>
    <w:rsid w:val="00E12453"/>
    <w:rsid w:val="00E20410"/>
    <w:rsid w:val="00E25ED3"/>
    <w:rsid w:val="00E43A6E"/>
    <w:rsid w:val="00E56668"/>
    <w:rsid w:val="00E67B9B"/>
    <w:rsid w:val="00E73A77"/>
    <w:rsid w:val="00E75885"/>
    <w:rsid w:val="00E76105"/>
    <w:rsid w:val="00E77042"/>
    <w:rsid w:val="00E820A3"/>
    <w:rsid w:val="00E84676"/>
    <w:rsid w:val="00E91C07"/>
    <w:rsid w:val="00EA1E87"/>
    <w:rsid w:val="00EA7690"/>
    <w:rsid w:val="00EB564C"/>
    <w:rsid w:val="00EB7CE4"/>
    <w:rsid w:val="00ED7F73"/>
    <w:rsid w:val="00EE3878"/>
    <w:rsid w:val="00EE3C1E"/>
    <w:rsid w:val="00EE75C7"/>
    <w:rsid w:val="00EF3AEC"/>
    <w:rsid w:val="00EF3F49"/>
    <w:rsid w:val="00EF5654"/>
    <w:rsid w:val="00F0212D"/>
    <w:rsid w:val="00F0273A"/>
    <w:rsid w:val="00F135EC"/>
    <w:rsid w:val="00F146D6"/>
    <w:rsid w:val="00F168C2"/>
    <w:rsid w:val="00F21670"/>
    <w:rsid w:val="00F27D39"/>
    <w:rsid w:val="00F360C5"/>
    <w:rsid w:val="00F36D4A"/>
    <w:rsid w:val="00F41693"/>
    <w:rsid w:val="00F4320A"/>
    <w:rsid w:val="00F57353"/>
    <w:rsid w:val="00F6675B"/>
    <w:rsid w:val="00F70128"/>
    <w:rsid w:val="00F81CB9"/>
    <w:rsid w:val="00F86358"/>
    <w:rsid w:val="00F90EBF"/>
    <w:rsid w:val="00F91864"/>
    <w:rsid w:val="00FA131C"/>
    <w:rsid w:val="00FC3A74"/>
    <w:rsid w:val="00FC44E7"/>
    <w:rsid w:val="00FC6EED"/>
    <w:rsid w:val="00FE05B5"/>
    <w:rsid w:val="00FE1B40"/>
    <w:rsid w:val="00FF23F7"/>
    <w:rsid w:val="00FF3BED"/>
    <w:rsid w:val="00FF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996906"/>
  <w15:docId w15:val="{D80BA025-CECA-4BC3-9C3A-6C778E03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3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unhideWhenUsed/>
    <w:rsid w:val="00331DD5"/>
    <w:pPr>
      <w:spacing w:after="0" w:line="240" w:lineRule="auto"/>
    </w:pPr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331DD5"/>
    <w:rPr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331DD5"/>
    <w:rPr>
      <w:vertAlign w:val="superscript"/>
    </w:rPr>
  </w:style>
  <w:style w:type="paragraph" w:customStyle="1" w:styleId="Default">
    <w:name w:val="Default"/>
    <w:rsid w:val="00497DFC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335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631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319"/>
    <w:rPr>
      <w:rFonts w:ascii="Lucida Grande" w:hAnsi="Lucida Grande" w:cs="Lucida Grande"/>
      <w:sz w:val="18"/>
      <w:szCs w:val="18"/>
    </w:rPr>
  </w:style>
  <w:style w:type="paragraph" w:styleId="Caption">
    <w:name w:val="caption"/>
    <w:basedOn w:val="Normal"/>
    <w:next w:val="Normal"/>
    <w:link w:val="CaptionChar"/>
    <w:uiPriority w:val="99"/>
    <w:unhideWhenUsed/>
    <w:qFormat/>
    <w:rsid w:val="00E20410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table" w:styleId="TableGrid">
    <w:name w:val="Table Grid"/>
    <w:basedOn w:val="TableNormal"/>
    <w:uiPriority w:val="39"/>
    <w:rsid w:val="009A5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52F67"/>
    <w:rPr>
      <w:rFonts w:cs="Arial"/>
      <w:color w:val="000000"/>
    </w:rPr>
  </w:style>
  <w:style w:type="table" w:customStyle="1" w:styleId="ColorfulGrid-Accent51">
    <w:name w:val="Colorful Grid - Accent 51"/>
    <w:basedOn w:val="TableNormal"/>
    <w:next w:val="ColorfulGrid-Accent5"/>
    <w:uiPriority w:val="73"/>
    <w:rsid w:val="002C1F7B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5">
    <w:name w:val="Colorful Grid Accent 5"/>
    <w:basedOn w:val="TableNormal"/>
    <w:uiPriority w:val="73"/>
    <w:rsid w:val="002C1F7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paragraph" w:styleId="NormalWeb">
    <w:name w:val="Normal (Web)"/>
    <w:basedOn w:val="Normal"/>
    <w:uiPriority w:val="99"/>
    <w:unhideWhenUsed/>
    <w:rsid w:val="00806798"/>
    <w:pPr>
      <w:spacing w:after="0" w:line="276" w:lineRule="auto"/>
    </w:pPr>
    <w:rPr>
      <w:rFonts w:ascii="Times New Roman" w:hAnsi="Times New Roman" w:cs="Times New Roman"/>
      <w:sz w:val="24"/>
      <w:szCs w:val="24"/>
    </w:rPr>
  </w:style>
  <w:style w:type="character" w:customStyle="1" w:styleId="CaptionChar">
    <w:name w:val="Caption Char"/>
    <w:link w:val="Caption"/>
    <w:uiPriority w:val="99"/>
    <w:rsid w:val="0017387E"/>
    <w:rPr>
      <w:b/>
      <w:bCs/>
      <w:color w:val="5B9BD5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C15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522"/>
  </w:style>
  <w:style w:type="character" w:styleId="PageNumber">
    <w:name w:val="page number"/>
    <w:basedOn w:val="DefaultParagraphFont"/>
    <w:uiPriority w:val="99"/>
    <w:semiHidden/>
    <w:unhideWhenUsed/>
    <w:rsid w:val="00BC1522"/>
  </w:style>
  <w:style w:type="paragraph" w:customStyle="1" w:styleId="A-Head1">
    <w:name w:val="A-Head1"/>
    <w:basedOn w:val="Normal"/>
    <w:next w:val="Body"/>
    <w:qFormat/>
    <w:rsid w:val="0011733E"/>
    <w:pPr>
      <w:keepNext/>
      <w:spacing w:before="360" w:after="120" w:line="276" w:lineRule="auto"/>
      <w:jc w:val="both"/>
    </w:pPr>
    <w:rPr>
      <w:rFonts w:ascii="Arial Bold" w:hAnsi="Arial Bold"/>
      <w:b/>
      <w:caps/>
    </w:rPr>
  </w:style>
  <w:style w:type="paragraph" w:customStyle="1" w:styleId="A-Body">
    <w:name w:val="A-Body"/>
    <w:basedOn w:val="Normal"/>
    <w:qFormat/>
    <w:rsid w:val="007C1BAC"/>
    <w:pPr>
      <w:spacing w:after="0" w:line="240" w:lineRule="auto"/>
      <w:ind w:firstLine="288"/>
      <w:jc w:val="both"/>
    </w:pPr>
    <w:rPr>
      <w:rFonts w:ascii="Arial" w:hAnsi="Arial"/>
      <w:sz w:val="20"/>
    </w:rPr>
  </w:style>
  <w:style w:type="paragraph" w:customStyle="1" w:styleId="A-Head2">
    <w:name w:val="A-Head2"/>
    <w:basedOn w:val="Normal"/>
    <w:next w:val="A-Body"/>
    <w:qFormat/>
    <w:rsid w:val="007C1BAC"/>
    <w:pPr>
      <w:keepNext/>
      <w:spacing w:before="120" w:after="0" w:line="276" w:lineRule="auto"/>
      <w:jc w:val="both"/>
    </w:pPr>
    <w:rPr>
      <w:rFonts w:ascii="Arial" w:hAnsi="Arial"/>
      <w:b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001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01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01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01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0149"/>
    <w:rPr>
      <w:b/>
      <w:bCs/>
      <w:sz w:val="20"/>
      <w:szCs w:val="20"/>
    </w:rPr>
  </w:style>
  <w:style w:type="paragraph" w:customStyle="1" w:styleId="Body">
    <w:name w:val="Body"/>
    <w:basedOn w:val="Normal"/>
    <w:link w:val="BodyChar"/>
    <w:rsid w:val="004E2906"/>
    <w:pPr>
      <w:spacing w:after="0" w:line="240" w:lineRule="auto"/>
      <w:ind w:firstLine="288"/>
      <w:jc w:val="both"/>
    </w:pPr>
    <w:rPr>
      <w:rFonts w:ascii="Arial" w:eastAsia="Times New Roman" w:hAnsi="Arial" w:cs="Times New Roman"/>
      <w:sz w:val="20"/>
      <w:szCs w:val="24"/>
    </w:rPr>
  </w:style>
  <w:style w:type="character" w:customStyle="1" w:styleId="BodyChar">
    <w:name w:val="Body Char"/>
    <w:basedOn w:val="DefaultParagraphFont"/>
    <w:link w:val="Body"/>
    <w:rsid w:val="004E2906"/>
    <w:rPr>
      <w:rFonts w:ascii="Arial" w:eastAsia="Times New Roman" w:hAnsi="Arial" w:cs="Times New Roman"/>
      <w:sz w:val="20"/>
      <w:szCs w:val="24"/>
    </w:rPr>
  </w:style>
  <w:style w:type="paragraph" w:customStyle="1" w:styleId="ref">
    <w:name w:val="ref"/>
    <w:basedOn w:val="ListParagraph"/>
    <w:qFormat/>
    <w:rsid w:val="004E2906"/>
    <w:pPr>
      <w:spacing w:after="120" w:line="240" w:lineRule="auto"/>
      <w:ind w:left="0"/>
      <w:contextualSpacing w:val="0"/>
      <w:jc w:val="both"/>
    </w:pPr>
    <w:rPr>
      <w:rFonts w:ascii="Arial" w:eastAsiaTheme="minorEastAsia" w:hAnsi="Arial" w:cs="Times New Roman"/>
      <w:sz w:val="20"/>
      <w:szCs w:val="24"/>
    </w:rPr>
  </w:style>
  <w:style w:type="paragraph" w:customStyle="1" w:styleId="Head2">
    <w:name w:val="Head2"/>
    <w:basedOn w:val="Normal"/>
    <w:next w:val="Body"/>
    <w:link w:val="Head2Char"/>
    <w:rsid w:val="004E2906"/>
    <w:pPr>
      <w:keepNext/>
      <w:tabs>
        <w:tab w:val="right" w:pos="9360"/>
      </w:tabs>
      <w:spacing w:before="240" w:after="0" w:line="240" w:lineRule="auto"/>
    </w:pPr>
    <w:rPr>
      <w:rFonts w:ascii="Arial" w:eastAsia="Times New Roman" w:hAnsi="Arial" w:cs="Times New Roman"/>
      <w:b/>
      <w:sz w:val="20"/>
      <w:szCs w:val="24"/>
    </w:rPr>
  </w:style>
  <w:style w:type="character" w:customStyle="1" w:styleId="Head2Char">
    <w:name w:val="Head2 Char"/>
    <w:basedOn w:val="DefaultParagraphFont"/>
    <w:link w:val="Head2"/>
    <w:rsid w:val="004E2906"/>
    <w:rPr>
      <w:rFonts w:ascii="Arial" w:eastAsia="Times New Roman" w:hAnsi="Arial" w:cs="Times New Roman"/>
      <w:b/>
      <w:sz w:val="20"/>
      <w:szCs w:val="24"/>
    </w:rPr>
  </w:style>
  <w:style w:type="paragraph" w:styleId="Header">
    <w:name w:val="header"/>
    <w:basedOn w:val="Normal"/>
    <w:link w:val="HeaderChar"/>
    <w:uiPriority w:val="99"/>
    <w:unhideWhenUsed/>
    <w:rsid w:val="002253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3D0"/>
  </w:style>
  <w:style w:type="character" w:customStyle="1" w:styleId="Heading2Char">
    <w:name w:val="Heading 2 Char"/>
    <w:basedOn w:val="DefaultParagraphFont"/>
    <w:link w:val="Heading2"/>
    <w:uiPriority w:val="9"/>
    <w:rsid w:val="006F43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-Item">
    <w:name w:val="A-Item"/>
    <w:basedOn w:val="A-Body"/>
    <w:qFormat/>
    <w:rsid w:val="00275C4F"/>
    <w:pPr>
      <w:spacing w:after="120"/>
      <w:ind w:left="270" w:firstLine="0"/>
    </w:pPr>
  </w:style>
  <w:style w:type="paragraph" w:customStyle="1" w:styleId="A-bullet">
    <w:name w:val="A-bullet"/>
    <w:basedOn w:val="A-Item"/>
    <w:qFormat/>
    <w:rsid w:val="008915F7"/>
    <w:pPr>
      <w:numPr>
        <w:numId w:val="13"/>
      </w:numPr>
      <w:spacing w:before="120"/>
      <w:ind w:left="1440" w:hanging="270"/>
    </w:pPr>
  </w:style>
  <w:style w:type="paragraph" w:customStyle="1" w:styleId="A-numbered">
    <w:name w:val="A-numbered"/>
    <w:basedOn w:val="A-Item"/>
    <w:qFormat/>
    <w:rsid w:val="00540D32"/>
    <w:pPr>
      <w:numPr>
        <w:numId w:val="14"/>
      </w:numPr>
    </w:pPr>
  </w:style>
  <w:style w:type="paragraph" w:customStyle="1" w:styleId="A-Title">
    <w:name w:val="A-Title"/>
    <w:basedOn w:val="Normal"/>
    <w:qFormat/>
    <w:rsid w:val="00A238CC"/>
    <w:pPr>
      <w:spacing w:after="40"/>
      <w:jc w:val="center"/>
    </w:pPr>
    <w:rPr>
      <w:rFonts w:ascii="Arial" w:eastAsia="Times New Roman" w:hAnsi="Arial" w:cs="Arial"/>
      <w:b/>
      <w:bCs/>
      <w:iCs/>
      <w:sz w:val="24"/>
      <w:szCs w:val="24"/>
    </w:rPr>
  </w:style>
  <w:style w:type="paragraph" w:customStyle="1" w:styleId="A-Subtitle">
    <w:name w:val="A-Subtitle"/>
    <w:basedOn w:val="Normal"/>
    <w:qFormat/>
    <w:rsid w:val="00A238CC"/>
    <w:pPr>
      <w:spacing w:after="0"/>
      <w:jc w:val="center"/>
    </w:pPr>
    <w:rPr>
      <w:rFonts w:ascii="Arial" w:eastAsia="Times New Roman" w:hAnsi="Arial" w:cs="Arial"/>
      <w:bCs/>
      <w:iCs/>
      <w:sz w:val="20"/>
      <w:szCs w:val="20"/>
    </w:rPr>
  </w:style>
  <w:style w:type="paragraph" w:customStyle="1" w:styleId="A-Deliverable">
    <w:name w:val="A-Deliverable"/>
    <w:basedOn w:val="A-Body"/>
    <w:qFormat/>
    <w:rsid w:val="006B7E86"/>
    <w:pPr>
      <w:spacing w:before="120" w:after="120"/>
      <w:ind w:left="720" w:hanging="432"/>
    </w:pPr>
    <w:rPr>
      <w:i/>
    </w:rPr>
  </w:style>
  <w:style w:type="paragraph" w:customStyle="1" w:styleId="A-Caption">
    <w:name w:val="A-Caption"/>
    <w:basedOn w:val="Caption"/>
    <w:qFormat/>
    <w:rsid w:val="00732270"/>
    <w:pPr>
      <w:spacing w:after="0"/>
    </w:pPr>
    <w:rPr>
      <w:b w:val="0"/>
      <w:color w:val="auto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E7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E7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E74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55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580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567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853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1438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4764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9745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32848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rry%20Howell\Documents\Custom%20Office%20Templates\NSF_PFI_Styl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D665B-08E3-EB43-BC34-BF7ED67B0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C:\Users\Larry Howell\Documents\Custom Office Templates\NSF_PFI_Styles.dotx</Template>
  <TotalTime>0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Larry L. Howell</dc:creator>
  <cp:lastModifiedBy>Tim McLain</cp:lastModifiedBy>
  <cp:revision>3</cp:revision>
  <cp:lastPrinted>2018-04-02T15:59:00Z</cp:lastPrinted>
  <dcterms:created xsi:type="dcterms:W3CDTF">2019-11-18T17:19:00Z</dcterms:created>
  <dcterms:modified xsi:type="dcterms:W3CDTF">2021-01-14T19:43:00Z</dcterms:modified>
</cp:coreProperties>
</file>